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0ADF" w:rsidRPr="00370ADF" w:rsidRDefault="00370ADF" w:rsidP="00370ADF">
      <w:pPr>
        <w:rPr>
          <w:i/>
          <w:sz w:val="20"/>
          <w:szCs w:val="20"/>
        </w:rPr>
      </w:pPr>
      <w:r w:rsidRPr="00370ADF">
        <w:rPr>
          <w:i/>
          <w:sz w:val="20"/>
          <w:szCs w:val="20"/>
        </w:rPr>
        <w:t>*Instructions:  Save this word document on your laptop and fill in the answers.  Upon completion, upload the document to the assignment upload section.*</w:t>
      </w:r>
    </w:p>
    <w:p w:rsidR="00265C38" w:rsidRDefault="00370ADF" w:rsidP="00370ADF">
      <w:pPr>
        <w:jc w:val="center"/>
      </w:pPr>
      <w:r>
        <w:t>Global Issues for Students</w:t>
      </w:r>
    </w:p>
    <w:p w:rsidR="00370ADF" w:rsidRDefault="00370ADF" w:rsidP="00370ADF">
      <w:pPr>
        <w:jc w:val="center"/>
        <w:rPr>
          <w:sz w:val="36"/>
          <w:szCs w:val="36"/>
          <w:u w:val="single"/>
        </w:rPr>
      </w:pPr>
      <w:r w:rsidRPr="00370ADF">
        <w:rPr>
          <w:sz w:val="36"/>
          <w:szCs w:val="36"/>
          <w:u w:val="single"/>
        </w:rPr>
        <w:t>GENOCIDE</w:t>
      </w:r>
    </w:p>
    <w:p w:rsidR="00370ADF" w:rsidRDefault="00370ADF" w:rsidP="00370ADF">
      <w:pPr>
        <w:rPr>
          <w:sz w:val="24"/>
          <w:szCs w:val="24"/>
        </w:rPr>
      </w:pPr>
    </w:p>
    <w:p w:rsidR="00370ADF" w:rsidRDefault="00370ADF" w:rsidP="00370ADF">
      <w:pPr>
        <w:rPr>
          <w:sz w:val="24"/>
          <w:szCs w:val="24"/>
        </w:rPr>
      </w:pPr>
      <w:r w:rsidRPr="00370ADF">
        <w:rPr>
          <w:b/>
          <w:sz w:val="24"/>
          <w:szCs w:val="24"/>
        </w:rPr>
        <w:t>Understanding the vocabulary</w:t>
      </w:r>
      <w:r>
        <w:rPr>
          <w:sz w:val="24"/>
          <w:szCs w:val="24"/>
        </w:rPr>
        <w:t xml:space="preserve">:  research the following terms and write, in your own words,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what each word means.</w:t>
      </w:r>
    </w:p>
    <w:p w:rsidR="00370ADF" w:rsidRDefault="00370ADF" w:rsidP="00370ADF">
      <w:pPr>
        <w:rPr>
          <w:sz w:val="24"/>
          <w:szCs w:val="24"/>
        </w:rPr>
      </w:pPr>
    </w:p>
    <w:p w:rsidR="00370ADF" w:rsidRDefault="00370ADF" w:rsidP="00370ADF">
      <w:pPr>
        <w:rPr>
          <w:sz w:val="24"/>
          <w:szCs w:val="24"/>
        </w:rPr>
      </w:pPr>
      <w:r>
        <w:rPr>
          <w:sz w:val="24"/>
          <w:szCs w:val="24"/>
        </w:rPr>
        <w:t>Genocide:</w:t>
      </w:r>
    </w:p>
    <w:p w:rsidR="00370ADF" w:rsidRDefault="00370ADF" w:rsidP="00370ADF">
      <w:pPr>
        <w:rPr>
          <w:sz w:val="24"/>
          <w:szCs w:val="24"/>
        </w:rPr>
      </w:pPr>
      <w:r>
        <w:rPr>
          <w:sz w:val="24"/>
          <w:szCs w:val="24"/>
        </w:rPr>
        <w:t>Hutu:</w:t>
      </w:r>
    </w:p>
    <w:p w:rsidR="00370ADF" w:rsidRDefault="00370ADF" w:rsidP="00370ADF">
      <w:pPr>
        <w:rPr>
          <w:sz w:val="24"/>
          <w:szCs w:val="24"/>
        </w:rPr>
      </w:pPr>
      <w:r>
        <w:rPr>
          <w:sz w:val="24"/>
          <w:szCs w:val="24"/>
        </w:rPr>
        <w:t>Tutsi:</w:t>
      </w:r>
    </w:p>
    <w:p w:rsidR="00370ADF" w:rsidRDefault="00370ADF" w:rsidP="00370ADF">
      <w:pPr>
        <w:rPr>
          <w:sz w:val="24"/>
          <w:szCs w:val="24"/>
        </w:rPr>
      </w:pPr>
      <w:r>
        <w:rPr>
          <w:sz w:val="24"/>
          <w:szCs w:val="24"/>
        </w:rPr>
        <w:t>Nazi Party:</w:t>
      </w:r>
    </w:p>
    <w:p w:rsidR="00370ADF" w:rsidRDefault="00370ADF" w:rsidP="00370ADF">
      <w:pPr>
        <w:rPr>
          <w:sz w:val="24"/>
          <w:szCs w:val="24"/>
        </w:rPr>
      </w:pPr>
      <w:r>
        <w:rPr>
          <w:sz w:val="24"/>
          <w:szCs w:val="24"/>
        </w:rPr>
        <w:t>World War II:</w:t>
      </w:r>
    </w:p>
    <w:p w:rsidR="00370ADF" w:rsidRDefault="00370ADF" w:rsidP="00370ADF">
      <w:pPr>
        <w:rPr>
          <w:sz w:val="24"/>
          <w:szCs w:val="24"/>
        </w:rPr>
      </w:pPr>
      <w:r>
        <w:rPr>
          <w:sz w:val="24"/>
          <w:szCs w:val="24"/>
        </w:rPr>
        <w:t>Convention on the Prevention and Punishment of Genocide:</w:t>
      </w:r>
    </w:p>
    <w:p w:rsidR="00370ADF" w:rsidRDefault="00370ADF" w:rsidP="00370ADF">
      <w:pPr>
        <w:rPr>
          <w:sz w:val="24"/>
          <w:szCs w:val="24"/>
        </w:rPr>
      </w:pPr>
      <w:r>
        <w:rPr>
          <w:sz w:val="24"/>
          <w:szCs w:val="24"/>
        </w:rPr>
        <w:t>Propaganda:</w:t>
      </w:r>
    </w:p>
    <w:p w:rsidR="00370ADF" w:rsidRDefault="00370ADF" w:rsidP="00370ADF">
      <w:pPr>
        <w:rPr>
          <w:sz w:val="24"/>
          <w:szCs w:val="24"/>
        </w:rPr>
      </w:pPr>
      <w:r>
        <w:rPr>
          <w:sz w:val="24"/>
          <w:szCs w:val="24"/>
        </w:rPr>
        <w:t>Dehumanization:</w:t>
      </w:r>
    </w:p>
    <w:p w:rsidR="00370ADF" w:rsidRDefault="00370ADF" w:rsidP="00370ADF">
      <w:pPr>
        <w:rPr>
          <w:sz w:val="24"/>
          <w:szCs w:val="24"/>
        </w:rPr>
      </w:pPr>
      <w:r>
        <w:rPr>
          <w:sz w:val="24"/>
          <w:szCs w:val="24"/>
        </w:rPr>
        <w:t>Ottoman Empire:</w:t>
      </w:r>
    </w:p>
    <w:p w:rsidR="00370ADF" w:rsidRDefault="00370ADF" w:rsidP="00370ADF">
      <w:pPr>
        <w:rPr>
          <w:sz w:val="24"/>
          <w:szCs w:val="24"/>
        </w:rPr>
      </w:pPr>
      <w:r>
        <w:rPr>
          <w:sz w:val="24"/>
          <w:szCs w:val="24"/>
        </w:rPr>
        <w:t>World War I:</w:t>
      </w:r>
    </w:p>
    <w:p w:rsidR="00370ADF" w:rsidRDefault="00370ADF" w:rsidP="00370ADF">
      <w:pPr>
        <w:rPr>
          <w:sz w:val="24"/>
          <w:szCs w:val="24"/>
        </w:rPr>
      </w:pPr>
      <w:r>
        <w:rPr>
          <w:sz w:val="24"/>
          <w:szCs w:val="24"/>
        </w:rPr>
        <w:t>Final Solution:</w:t>
      </w:r>
    </w:p>
    <w:p w:rsidR="00370ADF" w:rsidRDefault="00370ADF" w:rsidP="00370ADF">
      <w:pPr>
        <w:rPr>
          <w:sz w:val="24"/>
          <w:szCs w:val="24"/>
        </w:rPr>
      </w:pPr>
      <w:r>
        <w:rPr>
          <w:sz w:val="24"/>
          <w:szCs w:val="24"/>
        </w:rPr>
        <w:t>Nuremberg Trials:</w:t>
      </w:r>
    </w:p>
    <w:p w:rsidR="00370ADF" w:rsidRDefault="00370ADF" w:rsidP="00370ADF">
      <w:pPr>
        <w:rPr>
          <w:sz w:val="24"/>
          <w:szCs w:val="24"/>
        </w:rPr>
      </w:pPr>
      <w:r>
        <w:rPr>
          <w:sz w:val="24"/>
          <w:szCs w:val="24"/>
        </w:rPr>
        <w:t>Holocaust:</w:t>
      </w:r>
    </w:p>
    <w:p w:rsidR="00370ADF" w:rsidRDefault="00370ADF" w:rsidP="00370ADF">
      <w:pPr>
        <w:rPr>
          <w:sz w:val="24"/>
          <w:szCs w:val="24"/>
        </w:rPr>
      </w:pPr>
      <w:r>
        <w:rPr>
          <w:sz w:val="24"/>
          <w:szCs w:val="24"/>
        </w:rPr>
        <w:t>Khmer Rouge:</w:t>
      </w:r>
    </w:p>
    <w:p w:rsidR="00370ADF" w:rsidRDefault="00370ADF" w:rsidP="00370ADF">
      <w:pPr>
        <w:rPr>
          <w:sz w:val="24"/>
          <w:szCs w:val="24"/>
        </w:rPr>
      </w:pPr>
      <w:r>
        <w:rPr>
          <w:sz w:val="24"/>
          <w:szCs w:val="24"/>
        </w:rPr>
        <w:t>Ethnic cleansing:</w:t>
      </w:r>
    </w:p>
    <w:p w:rsidR="00370ADF" w:rsidRDefault="00370ADF" w:rsidP="00370ADF">
      <w:pPr>
        <w:rPr>
          <w:sz w:val="24"/>
          <w:szCs w:val="24"/>
        </w:rPr>
      </w:pPr>
      <w:r>
        <w:rPr>
          <w:sz w:val="24"/>
          <w:szCs w:val="24"/>
        </w:rPr>
        <w:t>Rome Treaty:</w:t>
      </w:r>
    </w:p>
    <w:p w:rsidR="00370ADF" w:rsidRDefault="00370ADF" w:rsidP="00370ADF">
      <w:pPr>
        <w:rPr>
          <w:sz w:val="24"/>
          <w:szCs w:val="24"/>
        </w:rPr>
      </w:pPr>
      <w:r>
        <w:rPr>
          <w:sz w:val="24"/>
          <w:szCs w:val="24"/>
        </w:rPr>
        <w:t>Crimes against Humanity:</w:t>
      </w:r>
    </w:p>
    <w:p w:rsidR="00370ADF" w:rsidRDefault="00370ADF" w:rsidP="00370ADF">
      <w:pPr>
        <w:rPr>
          <w:sz w:val="24"/>
          <w:szCs w:val="24"/>
        </w:rPr>
      </w:pPr>
      <w:r>
        <w:rPr>
          <w:sz w:val="24"/>
          <w:szCs w:val="24"/>
        </w:rPr>
        <w:t>Eichmann Trial:</w:t>
      </w:r>
    </w:p>
    <w:p w:rsidR="00370ADF" w:rsidRDefault="00370ADF" w:rsidP="00370ADF">
      <w:pPr>
        <w:rPr>
          <w:sz w:val="24"/>
          <w:szCs w:val="24"/>
        </w:rPr>
      </w:pPr>
      <w:r>
        <w:rPr>
          <w:sz w:val="24"/>
          <w:szCs w:val="24"/>
        </w:rPr>
        <w:t>Human Rights Watch:</w:t>
      </w:r>
    </w:p>
    <w:p w:rsidR="00370ADF" w:rsidRDefault="00370ADF" w:rsidP="00370ADF">
      <w:pPr>
        <w:rPr>
          <w:sz w:val="24"/>
          <w:szCs w:val="24"/>
        </w:rPr>
      </w:pPr>
    </w:p>
    <w:p w:rsidR="00370ADF" w:rsidRDefault="00370ADF" w:rsidP="00370ADF">
      <w:pPr>
        <w:jc w:val="center"/>
        <w:rPr>
          <w:sz w:val="24"/>
          <w:szCs w:val="24"/>
          <w:u w:val="single"/>
        </w:rPr>
      </w:pPr>
      <w:r w:rsidRPr="00370ADF">
        <w:rPr>
          <w:sz w:val="24"/>
          <w:szCs w:val="24"/>
          <w:u w:val="single"/>
        </w:rPr>
        <w:lastRenderedPageBreak/>
        <w:t>Focus Questions</w:t>
      </w:r>
    </w:p>
    <w:p w:rsidR="00370ADF" w:rsidRDefault="00370ADF" w:rsidP="00370ADF">
      <w:pPr>
        <w:rPr>
          <w:sz w:val="24"/>
          <w:szCs w:val="24"/>
          <w:u w:val="single"/>
        </w:rPr>
      </w:pPr>
    </w:p>
    <w:p w:rsidR="00370ADF" w:rsidRDefault="00370ADF" w:rsidP="00370AD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70ADF">
        <w:rPr>
          <w:sz w:val="24"/>
          <w:szCs w:val="24"/>
        </w:rPr>
        <w:t xml:space="preserve"> What is the meaning of genocide?</w:t>
      </w:r>
    </w:p>
    <w:p w:rsidR="00370ADF" w:rsidRDefault="00370ADF" w:rsidP="00370AD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Who was Raphael </w:t>
      </w:r>
      <w:proofErr w:type="spellStart"/>
      <w:r>
        <w:rPr>
          <w:sz w:val="24"/>
          <w:szCs w:val="24"/>
        </w:rPr>
        <w:t>Lemkin</w:t>
      </w:r>
      <w:proofErr w:type="spellEnd"/>
      <w:r>
        <w:rPr>
          <w:sz w:val="24"/>
          <w:szCs w:val="24"/>
        </w:rPr>
        <w:t>? Why is he significant?</w:t>
      </w:r>
    </w:p>
    <w:p w:rsidR="00370ADF" w:rsidRDefault="00370ADF" w:rsidP="00370AD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role has propaganda played in the destruction of specific cultural groups?</w:t>
      </w:r>
    </w:p>
    <w:p w:rsidR="00370ADF" w:rsidRDefault="00370ADF" w:rsidP="00370AD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Why did Turkish leaders target Armenians during World War I?</w:t>
      </w:r>
    </w:p>
    <w:p w:rsidR="00370ADF" w:rsidRDefault="00370ADF" w:rsidP="00370AD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How were Jews dehumanized in Nazi Germany?</w:t>
      </w:r>
    </w:p>
    <w:p w:rsidR="00370ADF" w:rsidRDefault="00370ADF" w:rsidP="00370AD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theories help explain why the world did not intervene to prevent the Holocaust?</w:t>
      </w:r>
    </w:p>
    <w:p w:rsidR="00370ADF" w:rsidRDefault="00370ADF" w:rsidP="00370AD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How did</w:t>
      </w:r>
      <w:r w:rsidR="0074468E">
        <w:rPr>
          <w:sz w:val="24"/>
          <w:szCs w:val="24"/>
        </w:rPr>
        <w:t xml:space="preserve"> Pol Pot want to remake Cambodian society?</w:t>
      </w:r>
    </w:p>
    <w:p w:rsidR="0074468E" w:rsidRDefault="0074468E" w:rsidP="00370AD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Why did </w:t>
      </w:r>
      <w:r w:rsidR="00023F2D">
        <w:rPr>
          <w:sz w:val="24"/>
          <w:szCs w:val="24"/>
        </w:rPr>
        <w:t>Slobodan Milosevic initiate a campaign of “ethnic cleansing”?</w:t>
      </w:r>
    </w:p>
    <w:p w:rsidR="00023F2D" w:rsidRDefault="00023F2D" w:rsidP="00370AD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was the result of the 1998 Rome Treaty?</w:t>
      </w:r>
    </w:p>
    <w:p w:rsidR="00023F2D" w:rsidRPr="00370ADF" w:rsidRDefault="00023F2D" w:rsidP="00370AD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Describe some ways that genocide can be prevented.</w:t>
      </w:r>
      <w:bookmarkStart w:id="0" w:name="_GoBack"/>
      <w:bookmarkEnd w:id="0"/>
    </w:p>
    <w:p w:rsidR="00370ADF" w:rsidRDefault="00370ADF" w:rsidP="00370ADF">
      <w:pPr>
        <w:rPr>
          <w:sz w:val="24"/>
          <w:szCs w:val="24"/>
        </w:rPr>
      </w:pPr>
    </w:p>
    <w:p w:rsidR="00370ADF" w:rsidRPr="00370ADF" w:rsidRDefault="00370ADF" w:rsidP="00370ADF">
      <w:pPr>
        <w:rPr>
          <w:sz w:val="24"/>
          <w:szCs w:val="24"/>
        </w:rPr>
      </w:pPr>
    </w:p>
    <w:sectPr w:rsidR="00370ADF" w:rsidRPr="00370A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D17534"/>
    <w:multiLevelType w:val="hybridMultilevel"/>
    <w:tmpl w:val="8EEEE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ADF"/>
    <w:rsid w:val="00023F2D"/>
    <w:rsid w:val="00265C38"/>
    <w:rsid w:val="00370ADF"/>
    <w:rsid w:val="00744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BB0A22-7E89-4815-8D55-42042A666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0A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5C9BB71</Template>
  <TotalTime>1094</TotalTime>
  <Pages>2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Elk Island Public Schools</Company>
  <LinksUpToDate>false</LinksUpToDate>
  <CharactersWithSpaces>1211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Chalmers NXT</dc:creator>
  <cp:keywords/>
  <dc:description/>
  <cp:lastModifiedBy>Susan Chalmers NXT</cp:lastModifiedBy>
  <cp:revision>1</cp:revision>
  <dcterms:created xsi:type="dcterms:W3CDTF">2013-11-20T22:20:00Z</dcterms:created>
  <dcterms:modified xsi:type="dcterms:W3CDTF">2013-11-21T16:34:00Z</dcterms:modified>
</cp:coreProperties>
</file>