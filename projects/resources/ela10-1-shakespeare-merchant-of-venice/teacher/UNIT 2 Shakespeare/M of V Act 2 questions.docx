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8FB" w:rsidRPr="00611982" w:rsidRDefault="008D38FB" w:rsidP="008D38FB">
      <w:pPr>
        <w:rPr>
          <w:b/>
          <w:sz w:val="32"/>
          <w:szCs w:val="32"/>
        </w:rPr>
      </w:pPr>
      <w:bookmarkStart w:id="0" w:name="_GoBack"/>
      <w:bookmarkEnd w:id="0"/>
      <w:r w:rsidRPr="00611982">
        <w:rPr>
          <w:b/>
          <w:sz w:val="32"/>
          <w:szCs w:val="32"/>
        </w:rPr>
        <w:t xml:space="preserve">ELA 20-1 </w:t>
      </w:r>
      <w:proofErr w:type="gramStart"/>
      <w:r w:rsidRPr="00611982">
        <w:rPr>
          <w:b/>
          <w:sz w:val="32"/>
          <w:szCs w:val="32"/>
        </w:rPr>
        <w:t>The</w:t>
      </w:r>
      <w:proofErr w:type="gramEnd"/>
      <w:r w:rsidRPr="00611982">
        <w:rPr>
          <w:b/>
          <w:sz w:val="32"/>
          <w:szCs w:val="32"/>
        </w:rPr>
        <w:t xml:space="preserve"> Merchant of Venice Quiz    Act II</w:t>
      </w:r>
    </w:p>
    <w:p w:rsidR="008D38FB" w:rsidRDefault="008D38FB" w:rsidP="008D38FB">
      <w:r>
        <w:t>Quotations.  List the speaker, situation and significance.</w:t>
      </w:r>
    </w:p>
    <w:p w:rsidR="008D38FB" w:rsidRDefault="008D38FB" w:rsidP="008D38FB">
      <w:pPr>
        <w:ind w:left="360"/>
      </w:pPr>
    </w:p>
    <w:p w:rsidR="009A5F1A" w:rsidRDefault="008D38FB" w:rsidP="008D38FB">
      <w:pPr>
        <w:pStyle w:val="ListParagraph"/>
        <w:numPr>
          <w:ilvl w:val="0"/>
          <w:numId w:val="1"/>
        </w:numPr>
      </w:pPr>
      <w:r>
        <w:t xml:space="preserve"> All that glitters is not gold.</w:t>
      </w:r>
    </w:p>
    <w:p w:rsidR="008D38FB" w:rsidRDefault="008D38FB" w:rsidP="008D38FB">
      <w:pPr>
        <w:pStyle w:val="ListParagraph"/>
      </w:pPr>
    </w:p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>
      <w:pPr>
        <w:pStyle w:val="ListParagraph"/>
        <w:numPr>
          <w:ilvl w:val="0"/>
          <w:numId w:val="1"/>
        </w:numPr>
      </w:pPr>
      <w:r>
        <w:t xml:space="preserve">Farewell, and if my fortune not be </w:t>
      </w:r>
      <w:proofErr w:type="spellStart"/>
      <w:r>
        <w:t>crost</w:t>
      </w:r>
      <w:proofErr w:type="spellEnd"/>
      <w:r>
        <w:t>, I have a father, you a daughter, lost.</w:t>
      </w:r>
    </w:p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>
      <w:pPr>
        <w:pStyle w:val="ListParagraph"/>
        <w:numPr>
          <w:ilvl w:val="0"/>
          <w:numId w:val="1"/>
        </w:numPr>
      </w:pPr>
      <w:r>
        <w:t>I am right loath to go.  There is some ill a – brewing towards my rest,</w:t>
      </w:r>
    </w:p>
    <w:p w:rsidR="008D38FB" w:rsidRDefault="008D38FB" w:rsidP="008D38FB">
      <w:pPr>
        <w:pStyle w:val="ListParagraph"/>
      </w:pPr>
      <w:r>
        <w:t>For I did dream of money bags tonight.</w:t>
      </w:r>
    </w:p>
    <w:p w:rsidR="008D38FB" w:rsidRDefault="008D38FB" w:rsidP="008D38FB">
      <w:pPr>
        <w:pStyle w:val="ListParagraph"/>
      </w:pPr>
    </w:p>
    <w:p w:rsidR="008D38FB" w:rsidRDefault="008D38FB" w:rsidP="008D38FB">
      <w:pPr>
        <w:pStyle w:val="ListParagraph"/>
      </w:pPr>
    </w:p>
    <w:p w:rsidR="008D38FB" w:rsidRDefault="008D38FB" w:rsidP="008D38FB">
      <w:pPr>
        <w:pStyle w:val="ListParagraph"/>
      </w:pPr>
    </w:p>
    <w:p w:rsidR="00611982" w:rsidRDefault="00611982" w:rsidP="008D38FB">
      <w:pPr>
        <w:pStyle w:val="ListParagraph"/>
      </w:pPr>
    </w:p>
    <w:p w:rsidR="00611982" w:rsidRDefault="00611982" w:rsidP="008D38FB">
      <w:pPr>
        <w:pStyle w:val="ListParagraph"/>
      </w:pPr>
    </w:p>
    <w:p w:rsidR="008D38FB" w:rsidRDefault="008D38FB" w:rsidP="008D38FB">
      <w:pPr>
        <w:pStyle w:val="ListParagraph"/>
      </w:pPr>
    </w:p>
    <w:p w:rsidR="008D38FB" w:rsidRDefault="008D38FB" w:rsidP="008D38FB">
      <w:pPr>
        <w:pStyle w:val="ListParagraph"/>
      </w:pPr>
    </w:p>
    <w:p w:rsidR="008D38FB" w:rsidRDefault="008D38FB" w:rsidP="008D38FB">
      <w:pPr>
        <w:pStyle w:val="ListParagraph"/>
        <w:numPr>
          <w:ilvl w:val="0"/>
          <w:numId w:val="1"/>
        </w:numPr>
      </w:pPr>
      <w:r>
        <w:t>I am famished in his service; you may tell every finger I have with my ribs.</w:t>
      </w:r>
    </w:p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>
      <w:pPr>
        <w:pStyle w:val="ListParagraph"/>
        <w:numPr>
          <w:ilvl w:val="0"/>
          <w:numId w:val="1"/>
        </w:numPr>
      </w:pPr>
      <w:r>
        <w:t>Mistress look at the window, for all this.  There will come a Christian by will be worth a Jewess’ eye.</w:t>
      </w:r>
    </w:p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>
      <w:pPr>
        <w:pStyle w:val="ListParagraph"/>
        <w:numPr>
          <w:ilvl w:val="0"/>
          <w:numId w:val="1"/>
        </w:numPr>
      </w:pPr>
      <w:r>
        <w:t>For she is wise, if I can judge her.  And fair she is, if that mine eyes be true.  And true she is, as she hath proved herself.</w:t>
      </w:r>
    </w:p>
    <w:p w:rsidR="008D38FB" w:rsidRDefault="008D38FB" w:rsidP="008D38FB"/>
    <w:p w:rsidR="008D38FB" w:rsidRDefault="008D38FB" w:rsidP="008D38FB"/>
    <w:p w:rsidR="00611982" w:rsidRDefault="00611982" w:rsidP="008D38FB"/>
    <w:p w:rsidR="00611982" w:rsidRDefault="00611982" w:rsidP="008D38FB"/>
    <w:p w:rsidR="00611982" w:rsidRDefault="00611982" w:rsidP="008D38FB"/>
    <w:p w:rsidR="008D38FB" w:rsidRDefault="008D38FB" w:rsidP="008D38FB">
      <w:r>
        <w:t>Answer the following questions.</w:t>
      </w:r>
    </w:p>
    <w:p w:rsidR="008D38FB" w:rsidRDefault="008D38FB" w:rsidP="008D38FB"/>
    <w:p w:rsidR="008D38FB" w:rsidRDefault="008D38FB" w:rsidP="008D38FB">
      <w:pPr>
        <w:pStyle w:val="ListParagraph"/>
        <w:numPr>
          <w:ilvl w:val="0"/>
          <w:numId w:val="2"/>
        </w:numPr>
      </w:pPr>
      <w:r>
        <w:t xml:space="preserve"> Why does Morocco choose the gold casket?  What does the message inside say?</w:t>
      </w:r>
    </w:p>
    <w:p w:rsidR="008D38FB" w:rsidRDefault="008D38FB" w:rsidP="008D38FB"/>
    <w:p w:rsidR="008D38FB" w:rsidRDefault="008D38FB" w:rsidP="008D38FB"/>
    <w:p w:rsidR="00611982" w:rsidRDefault="00611982" w:rsidP="008D38FB"/>
    <w:p w:rsidR="00611982" w:rsidRDefault="00611982" w:rsidP="008D38FB"/>
    <w:p w:rsidR="008D38FB" w:rsidRDefault="008D38FB" w:rsidP="008D38FB"/>
    <w:p w:rsidR="008D38FB" w:rsidRDefault="008D38FB" w:rsidP="008D38FB">
      <w:pPr>
        <w:pStyle w:val="ListParagraph"/>
        <w:numPr>
          <w:ilvl w:val="0"/>
          <w:numId w:val="2"/>
        </w:numPr>
      </w:pPr>
      <w:r>
        <w:t xml:space="preserve"> </w:t>
      </w:r>
      <w:r w:rsidR="00611982">
        <w:t xml:space="preserve">What is the </w:t>
      </w:r>
      <w:proofErr w:type="spellStart"/>
      <w:r w:rsidR="00611982">
        <w:t>rumour</w:t>
      </w:r>
      <w:proofErr w:type="spellEnd"/>
      <w:r w:rsidR="00611982">
        <w:t xml:space="preserve"> on the Rialto?</w:t>
      </w:r>
    </w:p>
    <w:p w:rsidR="00611982" w:rsidRDefault="00611982" w:rsidP="00611982"/>
    <w:p w:rsidR="00611982" w:rsidRDefault="00611982" w:rsidP="00611982"/>
    <w:p w:rsidR="00611982" w:rsidRDefault="00611982" w:rsidP="00611982"/>
    <w:p w:rsidR="00611982" w:rsidRDefault="00611982" w:rsidP="00611982"/>
    <w:p w:rsidR="00611982" w:rsidRDefault="00611982" w:rsidP="00611982">
      <w:pPr>
        <w:pStyle w:val="ListParagraph"/>
        <w:numPr>
          <w:ilvl w:val="0"/>
          <w:numId w:val="2"/>
        </w:numPr>
      </w:pPr>
      <w:r>
        <w:t>Why does Aragon choose the silver casket?</w:t>
      </w:r>
    </w:p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/>
    <w:p w:rsidR="008D38FB" w:rsidRDefault="008D38FB" w:rsidP="008D38FB">
      <w:pPr>
        <w:ind w:left="360"/>
      </w:pPr>
    </w:p>
    <w:sectPr w:rsidR="008D38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67304"/>
    <w:multiLevelType w:val="hybridMultilevel"/>
    <w:tmpl w:val="56AC9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2518C2"/>
    <w:multiLevelType w:val="hybridMultilevel"/>
    <w:tmpl w:val="AF4218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8FB"/>
    <w:rsid w:val="00611982"/>
    <w:rsid w:val="008D38FB"/>
    <w:rsid w:val="009A5F1A"/>
    <w:rsid w:val="00E8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D84EC6-F574-4AE2-A76F-A4AC3CE1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8F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3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8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22F15978</Template>
  <TotalTime>1</TotalTime>
  <Pages>3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Jacquelyn Veinot CLB</dc:creator>
  <cp:keywords/>
  <dc:description/>
  <cp:lastModifiedBy>Jacquelyn Veinot BFH</cp:lastModifiedBy>
  <cp:revision>2</cp:revision>
  <cp:lastPrinted>2013-12-03T18:23:00Z</cp:lastPrinted>
  <dcterms:created xsi:type="dcterms:W3CDTF">2016-01-04T20:50:00Z</dcterms:created>
  <dcterms:modified xsi:type="dcterms:W3CDTF">2016-01-04T20:50:00Z</dcterms:modified>
</cp:coreProperties>
</file>